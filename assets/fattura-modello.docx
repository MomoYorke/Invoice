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ubtle2"/>
        <w:tblW w:w="9747" w:type="dxa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4715"/>
      </w:tblGrid>
      <w:tr w:rsidR="008049DB" w:rsidRPr="00211C6D" w14:paraId="686EF66F" w14:textId="77777777" w:rsidTr="00897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p w14:paraId="3A37A8C2" w14:textId="14DE836F" w:rsidR="008049DB" w:rsidRPr="00211C6D" w:rsidRDefault="0015129D">
            <w:pPr>
              <w:pStyle w:val="Heading1"/>
            </w:pPr>
            <w:r>
              <w:t>Nome attività</w:t>
            </w:r>
          </w:p>
          <w:p w14:paraId="3BC5EABB" w14:textId="758226A1" w:rsidR="00837339" w:rsidRPr="00E81844" w:rsidRDefault="00837339">
            <w:r w:rsidRPr="00E81844">
              <w:t>UID / IDI</w:t>
            </w:r>
          </w:p>
          <w:p w14:paraId="2EA9BABC" w14:textId="77E9E694" w:rsidR="00772423" w:rsidRPr="00E81844" w:rsidRDefault="00772423"/>
          <w:p w14:paraId="633FB9DE" w14:textId="1ECA6E77" w:rsidR="002B7DA5" w:rsidRPr="00E81844" w:rsidRDefault="002B7DA5"/>
          <w:p w14:paraId="56FC8586" w14:textId="77777777" w:rsidR="002B7DA5" w:rsidRPr="00E81844" w:rsidRDefault="002B7DA5"/>
          <w:p w14:paraId="579DB305" w14:textId="546DCBE1" w:rsidR="008049DB" w:rsidRPr="00E81844" w:rsidRDefault="00B430DC">
            <w:pPr>
              <w:rPr>
                <w:lang w:val="de-CH"/>
              </w:rPr>
            </w:pPr>
            <w:r w:rsidRPr="00E81844">
              <w:rPr>
                <w:lang w:val="de-CH"/>
              </w:rPr>
              <w:t>Indirizzo, via e numero</w:t>
            </w:r>
            <w:r w:rsidR="00837339" w:rsidRPr="00E81844">
              <w:rPr>
                <w:lang w:val="de-CH"/>
              </w:rPr>
            </w:r>
          </w:p>
          <w:p w14:paraId="57E99E55" w14:textId="705FFF6D" w:rsidR="00616194" w:rsidRPr="00E81844" w:rsidRDefault="00B430DC">
            <w:pPr>
              <w:rPr>
                <w:lang w:val="de-CH"/>
              </w:rPr>
            </w:pPr>
            <w:r w:rsidRPr="00E81844">
              <w:rPr>
                <w:lang w:val="de-CH"/>
              </w:rPr>
              <w:t>CAP e città</w:t>
            </w:r>
            <w:r w:rsidR="00837339" w:rsidRPr="00E81844">
              <w:rPr>
                <w:lang w:val="de-CH"/>
              </w:rPr>
            </w:r>
            <w:r w:rsidRPr="00E81844">
              <w:rPr>
                <w:lang w:val="de-CH"/>
              </w:rPr>
            </w:r>
          </w:p>
          <w:p w14:paraId="44C6272B" w14:textId="68A9A287" w:rsidR="008049DB" w:rsidRPr="00B430DC" w:rsidRDefault="00837339">
            <w:pPr>
              <w:rPr>
                <w:lang w:val="en-US"/>
              </w:rPr>
            </w:pPr>
            <w:r w:rsidRPr="00B430DC">
              <w:rPr>
                <w:lang w:val="en-US"/>
              </w:rPr>
              <w:t>Telefono</w:t>
            </w:r>
          </w:p>
          <w:p w14:paraId="4ECCF9E5" w14:textId="43899DCB" w:rsidR="00543CEC" w:rsidRPr="00B430DC" w:rsidRDefault="00543CEC">
            <w:pPr>
              <w:rPr>
                <w:lang w:val="en-US"/>
              </w:rPr>
            </w:pPr>
            <w:r w:rsidRPr="00B430DC">
              <w:rPr>
                <w:lang w:val="en-US"/>
              </w:rPr>
              <w:t>Sito web</w:t>
            </w:r>
          </w:p>
          <w:p w14:paraId="2F12FC07" w14:textId="77777777" w:rsidR="00772423" w:rsidRPr="00B430DC" w:rsidRDefault="00772423">
            <w:pPr>
              <w:rPr>
                <w:lang w:val="en-US"/>
              </w:rPr>
            </w:pPr>
          </w:p>
          <w:p w14:paraId="7A43592C" w14:textId="77777777" w:rsidR="00772423" w:rsidRPr="00B430DC" w:rsidRDefault="00772423">
            <w:pPr>
              <w:rPr>
                <w:lang w:val="en-US"/>
              </w:rPr>
            </w:pPr>
          </w:p>
          <w:p w14:paraId="78062FE8" w14:textId="77777777" w:rsidR="00772423" w:rsidRPr="00B430DC" w:rsidRDefault="00772423">
            <w:pPr>
              <w:rPr>
                <w:lang w:val="en-US"/>
              </w:rPr>
            </w:pPr>
          </w:p>
          <w:p w14:paraId="386C02B7" w14:textId="04C0EB0E" w:rsidR="00772423" w:rsidRPr="00B430DC" w:rsidRDefault="00772423">
            <w:pPr>
              <w:rPr>
                <w:lang w:val="en-US"/>
              </w:rPr>
            </w:pPr>
          </w:p>
        </w:tc>
        <w:tc>
          <w:tcPr>
            <w:tcW w:w="4715" w:type="dxa"/>
          </w:tcPr>
          <w:p w14:paraId="22B0E62C" w14:textId="072E7C76" w:rsidR="008049DB" w:rsidRPr="00B430DC" w:rsidRDefault="00772423" w:rsidP="00772423">
            <w:pPr>
              <w:pStyle w:val="Title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7D553A9" wp14:editId="64D73E82">
                  <wp:simplePos x="0" y="0"/>
                  <wp:positionH relativeFrom="margin">
                    <wp:posOffset>2119929</wp:posOffset>
                  </wp:positionH>
                  <wp:positionV relativeFrom="margin">
                    <wp:posOffset>299</wp:posOffset>
                  </wp:positionV>
                  <wp:extent cx="806019" cy="596766"/>
                  <wp:effectExtent l="0" t="0" r="0" b="63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019" cy="596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71A9FA6" w14:textId="77777777" w:rsidR="00772423" w:rsidRPr="00B430DC" w:rsidRDefault="00772423">
            <w:pPr>
              <w:pStyle w:val="Heading2"/>
              <w:rPr>
                <w:lang w:val="en-US"/>
              </w:rPr>
            </w:pPr>
          </w:p>
          <w:p w14:paraId="1606A603" w14:textId="77777777" w:rsidR="00543CEC" w:rsidRPr="00B430DC" w:rsidRDefault="00543CEC">
            <w:pPr>
              <w:pStyle w:val="Heading2"/>
              <w:rPr>
                <w:lang w:val="en-US"/>
              </w:rPr>
            </w:pPr>
          </w:p>
          <w:p w14:paraId="70A70C98" w14:textId="77777777" w:rsidR="00543CEC" w:rsidRPr="00B430DC" w:rsidRDefault="00543CEC">
            <w:pPr>
              <w:pStyle w:val="Heading2"/>
              <w:rPr>
                <w:lang w:val="en-US"/>
              </w:rPr>
            </w:pPr>
          </w:p>
          <w:p w14:paraId="00EFE077" w14:textId="77777777" w:rsidR="00543CEC" w:rsidRPr="00B430DC" w:rsidRDefault="00543CEC">
            <w:pPr>
              <w:pStyle w:val="Heading2"/>
              <w:rPr>
                <w:lang w:val="en-US"/>
              </w:rPr>
            </w:pPr>
          </w:p>
          <w:p w14:paraId="7411C34F" w14:textId="77777777" w:rsidR="00543CEC" w:rsidRPr="00B430DC" w:rsidRDefault="00543CEC">
            <w:pPr>
              <w:pStyle w:val="Heading2"/>
              <w:rPr>
                <w:lang w:val="en-US"/>
              </w:rPr>
            </w:pPr>
          </w:p>
          <w:p w14:paraId="5E6AFDFE" w14:textId="77777777" w:rsidR="00543CEC" w:rsidRPr="00B430DC" w:rsidRDefault="00543CEC">
            <w:pPr>
              <w:pStyle w:val="Heading2"/>
              <w:rPr>
                <w:lang w:val="en-US"/>
              </w:rPr>
            </w:pPr>
          </w:p>
          <w:p w14:paraId="06FFBF15" w14:textId="216471B6" w:rsidR="00A25609" w:rsidRDefault="00CE7F7E" w:rsidP="00A25609">
            <w:pPr>
              <w:pStyle w:val="Heading2"/>
            </w:pPr>
            <w:r w:rsidRPr="00211C6D">
              <w:rPr>
                <w:lang w:bidi="en-GB"/>
              </w:rPr>
              <w:t xml:space="preserve"> #0</w:t>
            </w:r>
            <w:r w:rsidR="006E7915">
              <w:rPr>
                <w:lang w:bidi="en-GB"/>
              </w:rPr>
            </w:r>
            <w:r w:rsidR="001744D4"/>
            <w:r w:rsidR="00384CC6"/>
          </w:p>
          <w:p w14:paraId="4139FB6A" w14:textId="79379836" w:rsidR="008049DB" w:rsidRPr="00211C6D" w:rsidRDefault="006A3739" w:rsidP="00A25609">
            <w:pPr>
              <w:pStyle w:val="Heading2"/>
            </w:pPr>
            <w:r w:rsidRPr="00211C6D">
              <w:rPr>
                <w:lang w:bidi="en-GB"/>
              </w:rPr>
              <w:t xml:space="preserve"> 01-01-00</w:t>
            </w:r>
            <w:r w:rsidR="00680D77">
              <w:rPr>
                <w:lang w:bidi="en-GB"/>
              </w:rPr>
            </w:r>
            <w:r w:rsidR="006E7915"/>
            <w:r w:rsidR="00635049"/>
            <w:r w:rsidR="00496447"/>
            <w:r w:rsidR="00837339"/>
            <w:r w:rsidR="00635049"/>
          </w:p>
        </w:tc>
      </w:tr>
      <w:tr w:rsidR="008049DB" w:rsidRPr="00211C6D" w14:paraId="654E2FB9" w14:textId="77777777" w:rsidTr="00897AA4">
        <w:trPr>
          <w:trHeight w:val="1440"/>
        </w:trPr>
        <w:tc>
          <w:tcPr>
            <w:tcW w:w="5032" w:type="dxa"/>
          </w:tcPr>
          <w:p w14:paraId="03F0F3DE" w14:textId="7E6EFE0A" w:rsidR="008049DB" w:rsidRPr="00211C6D" w:rsidRDefault="008049DB">
            <w:pPr>
              <w:pStyle w:val="Heading3"/>
            </w:pPr>
          </w:p>
          <w:p w14:paraId="16AEBA5A" w14:textId="5081A537" w:rsidR="008049DB" w:rsidRPr="00211C6D" w:rsidRDefault="00384CC6">
            <w:r>
              <w:t>Nome cliente</w:t>
            </w:r>
            <w:r w:rsidR="00496447"/>
          </w:p>
          <w:p w14:paraId="6B7DE08D" w14:textId="03094E65" w:rsidR="00616194" w:rsidRPr="00211C6D" w:rsidRDefault="00616194"/>
          <w:p w14:paraId="571C6ACC" w14:textId="2142044D" w:rsidR="008049DB" w:rsidRPr="00211C6D" w:rsidRDefault="006A3739">
            <w:r w:rsidRPr="00211C6D">
              <w:rPr>
                <w:lang w:bidi="en-GB"/>
              </w:rPr>
              <w:t xml:space="preserve"> </w:t>
            </w:r>
          </w:p>
        </w:tc>
        <w:tc>
          <w:tcPr>
            <w:tcW w:w="4715" w:type="dxa"/>
          </w:tcPr>
          <w:p w14:paraId="0650D028" w14:textId="532CCC13" w:rsidR="008049DB" w:rsidRPr="00211C6D" w:rsidRDefault="008049DB"/>
        </w:tc>
      </w:tr>
    </w:tbl>
    <w:tbl>
      <w:tblPr>
        <w:tblStyle w:val="TableGridLight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9747"/>
      </w:tblGrid>
      <w:tr w:rsidR="008049DB" w:rsidRPr="00211C6D" w14:paraId="4F2FA42A" w14:textId="77777777" w:rsidTr="00897AA4">
        <w:trPr>
          <w:trHeight w:val="1152"/>
        </w:trPr>
        <w:tc>
          <w:tcPr>
            <w:tcW w:w="9747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5562ED1F" w14:textId="018C40D9" w:rsidR="008049DB" w:rsidRPr="00211C6D" w:rsidRDefault="008049DB" w:rsidP="00AE0D3C">
            <w:pPr>
              <w:pStyle w:val="Heading3"/>
              <w:spacing w:line="264" w:lineRule="auto"/>
            </w:pPr>
          </w:p>
        </w:tc>
      </w:tr>
    </w:tbl>
    <w:p w14:paraId="3543BE2B" w14:textId="48BD1228" w:rsidR="00966901" w:rsidRPr="00211C6D" w:rsidRDefault="00966901"/>
    <w:tbl>
      <w:tblPr>
        <w:tblStyle w:val="GridTable1Light"/>
        <w:tblW w:w="9742" w:type="dxa"/>
        <w:tblLayout w:type="fixed"/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5501"/>
        <w:gridCol w:w="1404"/>
        <w:gridCol w:w="1020"/>
      </w:tblGrid>
      <w:tr w:rsidR="008049DB" w:rsidRPr="00211C6D" w14:paraId="70112F84" w14:textId="77777777" w:rsidTr="00897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tcW w:w="1817" w:type="dxa"/>
          </w:tcPr>
          <w:p w14:paraId="02E34759" w14:textId="77777777" w:rsidR="008049DB" w:rsidRPr="00211C6D" w:rsidRDefault="00680D77">
            <w:pPr>
              <w:pStyle w:val="Heading4"/>
            </w:pPr>
            <w:sdt>
              <w:sdtPr>
                <w:alias w:val="Quantity:"/>
                <w:tag w:val="Quantity:"/>
                <w:id w:val="-1738312568"/>
                <w:placeholder>
                  <w:docPart w:val="60B6634A5694234A9C6FFB897BE255D6"/>
                </w:placeholder>
                <w:temporary/>
                <w:showingPlcHdr/>
                <w15:appearance w15:val="hidden"/>
              </w:sdtPr>
              <w:sdtEndPr/>
              <w:sdtContent>
                <w:r w:rsidR="00934F6F" w:rsidRPr="00211C6D">
                  <w:rPr>
                    <w:lang w:bidi="en-GB"/>
                  </w:rPr>
                  <w:t>QUANTITY</w:t>
                </w:r>
              </w:sdtContent>
            </w:sdt>
          </w:p>
        </w:tc>
        <w:tc>
          <w:tcPr>
            <w:tcW w:w="5501" w:type="dxa"/>
          </w:tcPr>
          <w:p w14:paraId="6434DEFF" w14:textId="77777777" w:rsidR="008049DB" w:rsidRPr="00211C6D" w:rsidRDefault="00680D77">
            <w:pPr>
              <w:pStyle w:val="Heading4"/>
            </w:pPr>
            <w:sdt>
              <w:sdtPr>
                <w:alias w:val="Description:"/>
                <w:tag w:val="Description:"/>
                <w:id w:val="1198742974"/>
                <w:placeholder>
                  <w:docPart w:val="804D6C22F6396A4EA8E03C7BEC6FC37C"/>
                </w:placeholder>
                <w:temporary/>
                <w:showingPlcHdr/>
                <w15:appearance w15:val="hidden"/>
              </w:sdtPr>
              <w:sdtEndPr/>
              <w:sdtContent>
                <w:r w:rsidR="00934F6F" w:rsidRPr="00211C6D">
                  <w:rPr>
                    <w:lang w:bidi="en-GB"/>
                  </w:rPr>
                  <w:t>DESCRIPTION</w:t>
                </w:r>
              </w:sdtContent>
            </w:sdt>
          </w:p>
        </w:tc>
        <w:tc>
          <w:tcPr>
            <w:tcW w:w="1404" w:type="dxa"/>
          </w:tcPr>
          <w:p w14:paraId="5B5BC949" w14:textId="77777777" w:rsidR="008049DB" w:rsidRPr="00211C6D" w:rsidRDefault="00680D77">
            <w:pPr>
              <w:pStyle w:val="Heading4"/>
            </w:pPr>
            <w:sdt>
              <w:sdtPr>
                <w:alias w:val="Unit price:"/>
                <w:tag w:val="Unit price:"/>
                <w:id w:val="1604447165"/>
                <w:placeholder>
                  <w:docPart w:val="3364BEB82A667D45AF538C42C0DB233B"/>
                </w:placeholder>
                <w:temporary/>
                <w:showingPlcHdr/>
                <w15:appearance w15:val="hidden"/>
              </w:sdtPr>
              <w:sdtEndPr/>
              <w:sdtContent>
                <w:r w:rsidR="00934F6F" w:rsidRPr="00211C6D">
                  <w:rPr>
                    <w:lang w:bidi="en-GB"/>
                  </w:rPr>
                  <w:t>UNIT PRICE</w:t>
                </w:r>
              </w:sdtContent>
            </w:sdt>
          </w:p>
        </w:tc>
        <w:tc>
          <w:tcPr>
            <w:tcW w:w="1020" w:type="dxa"/>
          </w:tcPr>
          <w:p w14:paraId="6B45CE88" w14:textId="77777777" w:rsidR="008049DB" w:rsidRPr="00211C6D" w:rsidRDefault="00680D77">
            <w:pPr>
              <w:pStyle w:val="Heading4"/>
            </w:pPr>
            <w:sdt>
              <w:sdtPr>
                <w:alias w:val="Total:"/>
                <w:tag w:val="Total:"/>
                <w:id w:val="-150831350"/>
                <w:placeholder>
                  <w:docPart w:val="94D0F5F14EA4254F8FA4D78B1D4884A0"/>
                </w:placeholder>
                <w:temporary/>
                <w:showingPlcHdr/>
                <w15:appearance w15:val="hidden"/>
              </w:sdtPr>
              <w:sdtEndPr/>
              <w:sdtContent>
                <w:r w:rsidR="00934F6F" w:rsidRPr="00211C6D">
                  <w:rPr>
                    <w:lang w:bidi="en-GB"/>
                  </w:rPr>
                  <w:t>TOTAL</w:t>
                </w:r>
              </w:sdtContent>
            </w:sdt>
          </w:p>
        </w:tc>
      </w:tr>
      <w:tr w:rsidR="008049DB" w:rsidRPr="00211C6D" w14:paraId="28F3EE1B" w14:textId="77777777" w:rsidTr="00897AA4">
        <w:tc>
          <w:tcPr>
            <w:tcW w:w="1817" w:type="dxa"/>
          </w:tcPr>
          <w:p w14:paraId="5E58BB62" w14:textId="77777777" w:rsidR="008049DB" w:rsidRPr="00211C6D" w:rsidRDefault="008049DB">
            <w:pPr>
              <w:pStyle w:val="Quantity"/>
            </w:pPr>
          </w:p>
        </w:tc>
        <w:tc>
          <w:tcPr>
            <w:tcW w:w="5501" w:type="dxa"/>
          </w:tcPr>
          <w:p w14:paraId="0D19961E" w14:textId="4EBA5D8A" w:rsidR="008049DB" w:rsidRPr="00211C6D" w:rsidRDefault="008049DB"/>
        </w:tc>
        <w:tc>
          <w:tcPr>
            <w:tcW w:w="1404" w:type="dxa"/>
          </w:tcPr>
          <w:p w14:paraId="29A0A583" w14:textId="77777777" w:rsidR="008049DB" w:rsidRPr="00211C6D" w:rsidRDefault="008049DB">
            <w:pPr>
              <w:pStyle w:val="Amount"/>
            </w:pPr>
          </w:p>
        </w:tc>
        <w:tc>
          <w:tcPr>
            <w:tcW w:w="1020" w:type="dxa"/>
          </w:tcPr>
          <w:p w14:paraId="12FA574D" w14:textId="77777777" w:rsidR="008049DB" w:rsidRPr="00211C6D" w:rsidRDefault="008049DB">
            <w:pPr>
              <w:pStyle w:val="Amount"/>
            </w:pPr>
          </w:p>
        </w:tc>
      </w:tr>
      <w:tr w:rsidR="008049DB" w:rsidRPr="00211C6D" w14:paraId="66AB536E" w14:textId="77777777" w:rsidTr="00897AA4">
        <w:tc>
          <w:tcPr>
            <w:tcW w:w="1817" w:type="dxa"/>
          </w:tcPr>
          <w:p w14:paraId="31024013" w14:textId="77777777" w:rsidR="008049DB" w:rsidRPr="00211C6D" w:rsidRDefault="008049DB">
            <w:pPr>
              <w:pStyle w:val="Quantity"/>
            </w:pPr>
          </w:p>
        </w:tc>
        <w:tc>
          <w:tcPr>
            <w:tcW w:w="5501" w:type="dxa"/>
          </w:tcPr>
          <w:p w14:paraId="3E60F092" w14:textId="77777777" w:rsidR="008049DB" w:rsidRPr="00211C6D" w:rsidRDefault="008049DB"/>
        </w:tc>
        <w:tc>
          <w:tcPr>
            <w:tcW w:w="1404" w:type="dxa"/>
          </w:tcPr>
          <w:p w14:paraId="27F9D873" w14:textId="77777777" w:rsidR="008049DB" w:rsidRPr="00211C6D" w:rsidRDefault="008049DB">
            <w:pPr>
              <w:pStyle w:val="Amount"/>
            </w:pPr>
          </w:p>
        </w:tc>
        <w:tc>
          <w:tcPr>
            <w:tcW w:w="1020" w:type="dxa"/>
          </w:tcPr>
          <w:p w14:paraId="36F16B3A" w14:textId="77777777" w:rsidR="008049DB" w:rsidRPr="00211C6D" w:rsidRDefault="008049DB">
            <w:pPr>
              <w:pStyle w:val="Amount"/>
            </w:pPr>
          </w:p>
        </w:tc>
      </w:tr>
      <w:tr w:rsidR="008049DB" w:rsidRPr="00211C6D" w14:paraId="195BB5C8" w14:textId="77777777" w:rsidTr="00897AA4">
        <w:tc>
          <w:tcPr>
            <w:tcW w:w="1817" w:type="dxa"/>
          </w:tcPr>
          <w:p w14:paraId="55AC881D" w14:textId="77777777" w:rsidR="008049DB" w:rsidRPr="00211C6D" w:rsidRDefault="008049DB">
            <w:pPr>
              <w:pStyle w:val="Quantity"/>
            </w:pPr>
          </w:p>
        </w:tc>
        <w:tc>
          <w:tcPr>
            <w:tcW w:w="5501" w:type="dxa"/>
          </w:tcPr>
          <w:p w14:paraId="56EEA29D" w14:textId="77777777" w:rsidR="008049DB" w:rsidRPr="00211C6D" w:rsidRDefault="008049DB"/>
        </w:tc>
        <w:tc>
          <w:tcPr>
            <w:tcW w:w="1404" w:type="dxa"/>
          </w:tcPr>
          <w:p w14:paraId="1BE15853" w14:textId="77777777" w:rsidR="008049DB" w:rsidRPr="00211C6D" w:rsidRDefault="008049DB">
            <w:pPr>
              <w:pStyle w:val="Amount"/>
            </w:pPr>
          </w:p>
        </w:tc>
        <w:tc>
          <w:tcPr>
            <w:tcW w:w="1020" w:type="dxa"/>
          </w:tcPr>
          <w:p w14:paraId="2F062239" w14:textId="77777777" w:rsidR="008049DB" w:rsidRPr="00211C6D" w:rsidRDefault="008049DB">
            <w:pPr>
              <w:pStyle w:val="Amount"/>
            </w:pPr>
          </w:p>
        </w:tc>
      </w:tr>
      <w:tr w:rsidR="008049DB" w:rsidRPr="00211C6D" w14:paraId="2FA8786F" w14:textId="77777777" w:rsidTr="00897AA4">
        <w:tc>
          <w:tcPr>
            <w:tcW w:w="1817" w:type="dxa"/>
          </w:tcPr>
          <w:p w14:paraId="6E5981A9" w14:textId="77777777" w:rsidR="008049DB" w:rsidRPr="00211C6D" w:rsidRDefault="008049DB">
            <w:pPr>
              <w:pStyle w:val="Quantity"/>
            </w:pPr>
          </w:p>
        </w:tc>
        <w:tc>
          <w:tcPr>
            <w:tcW w:w="5501" w:type="dxa"/>
          </w:tcPr>
          <w:p w14:paraId="7AD01F96" w14:textId="77777777" w:rsidR="008049DB" w:rsidRPr="00211C6D" w:rsidRDefault="008049DB"/>
        </w:tc>
        <w:tc>
          <w:tcPr>
            <w:tcW w:w="1404" w:type="dxa"/>
          </w:tcPr>
          <w:p w14:paraId="1D58AC9D" w14:textId="77777777" w:rsidR="008049DB" w:rsidRPr="00211C6D" w:rsidRDefault="008049DB">
            <w:pPr>
              <w:pStyle w:val="Amount"/>
            </w:pPr>
          </w:p>
        </w:tc>
        <w:tc>
          <w:tcPr>
            <w:tcW w:w="1020" w:type="dxa"/>
          </w:tcPr>
          <w:p w14:paraId="6DE2C4E5" w14:textId="77777777" w:rsidR="008049DB" w:rsidRPr="00211C6D" w:rsidRDefault="008049DB">
            <w:pPr>
              <w:pStyle w:val="Amount"/>
            </w:pPr>
          </w:p>
        </w:tc>
      </w:tr>
      <w:tr w:rsidR="008049DB" w:rsidRPr="00211C6D" w14:paraId="0AAEEB38" w14:textId="77777777" w:rsidTr="00897AA4">
        <w:tc>
          <w:tcPr>
            <w:tcW w:w="1817" w:type="dxa"/>
          </w:tcPr>
          <w:p w14:paraId="6D20FBE2" w14:textId="77777777" w:rsidR="008049DB" w:rsidRPr="00211C6D" w:rsidRDefault="008049DB">
            <w:pPr>
              <w:pStyle w:val="Quantity"/>
            </w:pPr>
          </w:p>
        </w:tc>
        <w:tc>
          <w:tcPr>
            <w:tcW w:w="5501" w:type="dxa"/>
          </w:tcPr>
          <w:p w14:paraId="256C0AD5" w14:textId="77777777" w:rsidR="008049DB" w:rsidRPr="00211C6D" w:rsidRDefault="008049DB"/>
        </w:tc>
        <w:tc>
          <w:tcPr>
            <w:tcW w:w="1404" w:type="dxa"/>
          </w:tcPr>
          <w:p w14:paraId="3CE85F6D" w14:textId="77777777" w:rsidR="008049DB" w:rsidRPr="00211C6D" w:rsidRDefault="008049DB">
            <w:pPr>
              <w:pStyle w:val="Amount"/>
            </w:pPr>
          </w:p>
        </w:tc>
        <w:tc>
          <w:tcPr>
            <w:tcW w:w="1020" w:type="dxa"/>
          </w:tcPr>
          <w:p w14:paraId="39A1AE77" w14:textId="77777777" w:rsidR="008049DB" w:rsidRPr="00211C6D" w:rsidRDefault="008049DB">
            <w:pPr>
              <w:pStyle w:val="Amount"/>
            </w:pPr>
          </w:p>
        </w:tc>
      </w:tr>
      <w:tr w:rsidR="008049DB" w:rsidRPr="00211C6D" w14:paraId="14C5F6C3" w14:textId="77777777" w:rsidTr="00897AA4">
        <w:tc>
          <w:tcPr>
            <w:tcW w:w="1817" w:type="dxa"/>
          </w:tcPr>
          <w:p w14:paraId="73826A9A" w14:textId="77777777" w:rsidR="008049DB" w:rsidRPr="00211C6D" w:rsidRDefault="008049DB">
            <w:pPr>
              <w:pStyle w:val="Quantity"/>
            </w:pPr>
          </w:p>
        </w:tc>
        <w:tc>
          <w:tcPr>
            <w:tcW w:w="5501" w:type="dxa"/>
          </w:tcPr>
          <w:p w14:paraId="6D409D0A" w14:textId="77777777" w:rsidR="008049DB" w:rsidRPr="00211C6D" w:rsidRDefault="008049DB"/>
        </w:tc>
        <w:tc>
          <w:tcPr>
            <w:tcW w:w="1404" w:type="dxa"/>
          </w:tcPr>
          <w:p w14:paraId="62D575A7" w14:textId="77777777" w:rsidR="008049DB" w:rsidRPr="00211C6D" w:rsidRDefault="008049DB">
            <w:pPr>
              <w:pStyle w:val="Amount"/>
            </w:pPr>
          </w:p>
        </w:tc>
        <w:tc>
          <w:tcPr>
            <w:tcW w:w="1020" w:type="dxa"/>
          </w:tcPr>
          <w:p w14:paraId="320F6C99" w14:textId="77777777" w:rsidR="008049DB" w:rsidRPr="00211C6D" w:rsidRDefault="008049DB">
            <w:pPr>
              <w:pStyle w:val="Amount"/>
            </w:pPr>
          </w:p>
        </w:tc>
      </w:tr>
      <w:tr w:rsidR="008049DB" w:rsidRPr="00211C6D" w14:paraId="771644CC" w14:textId="77777777" w:rsidTr="00897AA4">
        <w:tc>
          <w:tcPr>
            <w:tcW w:w="1817" w:type="dxa"/>
          </w:tcPr>
          <w:p w14:paraId="09984DC4" w14:textId="77777777" w:rsidR="008049DB" w:rsidRPr="00211C6D" w:rsidRDefault="008049DB">
            <w:pPr>
              <w:pStyle w:val="Quantity"/>
            </w:pPr>
          </w:p>
        </w:tc>
        <w:tc>
          <w:tcPr>
            <w:tcW w:w="5501" w:type="dxa"/>
          </w:tcPr>
          <w:p w14:paraId="32EC1126" w14:textId="77777777" w:rsidR="008049DB" w:rsidRPr="00211C6D" w:rsidRDefault="008049DB"/>
        </w:tc>
        <w:tc>
          <w:tcPr>
            <w:tcW w:w="1404" w:type="dxa"/>
          </w:tcPr>
          <w:p w14:paraId="255ABA72" w14:textId="77777777" w:rsidR="008049DB" w:rsidRPr="00211C6D" w:rsidRDefault="008049DB">
            <w:pPr>
              <w:pStyle w:val="Amount"/>
            </w:pPr>
          </w:p>
        </w:tc>
        <w:tc>
          <w:tcPr>
            <w:tcW w:w="1020" w:type="dxa"/>
          </w:tcPr>
          <w:p w14:paraId="24AF6083" w14:textId="77777777" w:rsidR="008049DB" w:rsidRPr="00211C6D" w:rsidRDefault="008049DB">
            <w:pPr>
              <w:pStyle w:val="Amount"/>
            </w:pPr>
          </w:p>
        </w:tc>
      </w:tr>
      <w:tr w:rsidR="008049DB" w:rsidRPr="00211C6D" w14:paraId="32547419" w14:textId="77777777" w:rsidTr="00897AA4">
        <w:tc>
          <w:tcPr>
            <w:tcW w:w="1817" w:type="dxa"/>
          </w:tcPr>
          <w:p w14:paraId="2C5A43B1" w14:textId="77777777" w:rsidR="008049DB" w:rsidRPr="00211C6D" w:rsidRDefault="008049DB">
            <w:pPr>
              <w:pStyle w:val="Quantity"/>
            </w:pPr>
          </w:p>
        </w:tc>
        <w:tc>
          <w:tcPr>
            <w:tcW w:w="5501" w:type="dxa"/>
          </w:tcPr>
          <w:p w14:paraId="1DE3A143" w14:textId="77777777" w:rsidR="008049DB" w:rsidRPr="00211C6D" w:rsidRDefault="008049DB"/>
        </w:tc>
        <w:tc>
          <w:tcPr>
            <w:tcW w:w="1404" w:type="dxa"/>
          </w:tcPr>
          <w:p w14:paraId="40AE5783" w14:textId="77777777" w:rsidR="008049DB" w:rsidRPr="00211C6D" w:rsidRDefault="008049DB">
            <w:pPr>
              <w:pStyle w:val="Amount"/>
            </w:pPr>
          </w:p>
        </w:tc>
        <w:tc>
          <w:tcPr>
            <w:tcW w:w="1020" w:type="dxa"/>
          </w:tcPr>
          <w:p w14:paraId="7B602410" w14:textId="77777777" w:rsidR="008049DB" w:rsidRPr="00211C6D" w:rsidRDefault="008049DB">
            <w:pPr>
              <w:pStyle w:val="Amount"/>
            </w:pPr>
          </w:p>
        </w:tc>
      </w:tr>
    </w:tbl>
    <w:tbl>
      <w:tblPr>
        <w:tblStyle w:val="PlainTable1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6909"/>
        <w:gridCol w:w="1021"/>
      </w:tblGrid>
      <w:tr w:rsidR="008049DB" w:rsidRPr="00211C6D" w14:paraId="78B105FE" w14:textId="77777777" w:rsidTr="00897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1A6F41CF" w14:textId="77777777" w:rsidR="008049DB" w:rsidRPr="00211C6D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393C669C" w14:textId="77777777" w:rsidR="008049DB" w:rsidRPr="00211C6D" w:rsidRDefault="00680D77">
            <w:pPr>
              <w:pStyle w:val="Heading2"/>
              <w:spacing w:line="264" w:lineRule="auto"/>
            </w:pPr>
            <w:sdt>
              <w:sdtPr>
                <w:alias w:val="Total due:"/>
                <w:tag w:val="Total due:"/>
                <w:id w:val="2003691622"/>
                <w:placeholder>
                  <w:docPart w:val="F12D773E41FBB449A9D45C99A2023CFD"/>
                </w:placeholder>
                <w:temporary/>
                <w:showingPlcHdr/>
                <w15:appearance w15:val="hidden"/>
              </w:sdtPr>
              <w:sdtEndPr/>
              <w:sdtContent>
                <w:r w:rsidR="00934F6F" w:rsidRPr="00211C6D">
                  <w:rPr>
                    <w:lang w:bidi="en-GB"/>
                  </w:rPr>
                  <w:t>TOTAL due</w:t>
                </w:r>
              </w:sdtContent>
            </w:sdt>
          </w:p>
        </w:tc>
        <w:tc>
          <w:tcPr>
            <w:tcW w:w="102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5D39424A" w14:textId="77777777" w:rsidR="008049DB" w:rsidRPr="00211C6D" w:rsidRDefault="008049DB">
            <w:pPr>
              <w:pStyle w:val="Amount"/>
              <w:spacing w:line="264" w:lineRule="auto"/>
            </w:pPr>
          </w:p>
        </w:tc>
      </w:tr>
    </w:tbl>
    <w:p w14:paraId="3141A8A4" w14:textId="77777777" w:rsidR="0015129D" w:rsidRDefault="0015129D" w:rsidP="0015129D">
      <w:pPr>
        <w:pStyle w:val="Instructions"/>
        <w:jc w:val="center"/>
      </w:pPr>
    </w:p>
    <w:p w14:paraId="7FBE067A" w14:textId="77777777" w:rsidR="0015129D" w:rsidRDefault="0015129D" w:rsidP="0015129D">
      <w:pPr>
        <w:pStyle w:val="Instructions"/>
        <w:jc w:val="center"/>
      </w:pPr>
    </w:p>
    <w:p w14:paraId="28CF1B73" w14:textId="77777777" w:rsidR="0015129D" w:rsidRDefault="0015129D" w:rsidP="0015129D">
      <w:pPr>
        <w:pStyle w:val="Instructions"/>
        <w:jc w:val="center"/>
      </w:pPr>
    </w:p>
    <w:p w14:paraId="7EA7E203" w14:textId="77777777" w:rsidR="0015129D" w:rsidRDefault="0015129D" w:rsidP="0015129D">
      <w:pPr>
        <w:pStyle w:val="Instructions"/>
        <w:jc w:val="center"/>
      </w:pPr>
    </w:p>
    <w:p w14:paraId="6F9D693B" w14:textId="77777777" w:rsidR="0015129D" w:rsidRDefault="0015129D" w:rsidP="0015129D">
      <w:pPr>
        <w:pStyle w:val="Instructions"/>
        <w:jc w:val="center"/>
      </w:pPr>
    </w:p>
    <w:p w14:paraId="3C0522C3" w14:textId="37650813" w:rsidR="00837ECD" w:rsidRDefault="007A64CB" w:rsidP="0015129D">
      <w:pPr>
        <w:pStyle w:val="Instructions"/>
        <w:jc w:val="center"/>
      </w:pPr>
      <w:r>
        <w:t>Thanks for choosing Nome attività!</w:t>
      </w:r>
      <w:r w:rsidR="00A93410" w:rsidRPr="00211C6D">
        <w:rPr>
          <w:lang w:bidi="en-GB"/>
        </w:rPr>
      </w:r>
      <w:sdt>
        <w:sdtPr>
          <w:alias w:val="Company name:"/>
          <w:tag w:val="Company name:"/>
          <w:id w:val="-1511823771"/>
          <w:placeholder>
            <w:docPart w:val="8ED3F860D7B4F7468A53412563E9A234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/>
        </w:sdtPr>
        <w:sdtEndPr/>
        <w:sdtContent>
          <w:r w:rsidR="00AE0D3C">
            <w:t/>
          </w:r>
          <w:r w:rsidR="0015129D">
            <w:t>!</w:t>
          </w:r>
        </w:sdtContent>
      </w:sdt>
    </w:p>
    <w:p w14:paraId="5D03D064" w14:textId="535DC0E3" w:rsidR="007A64CB" w:rsidRDefault="007A64CB" w:rsidP="007A64CB">
      <w:pPr>
        <w:pStyle w:val="Instructions"/>
      </w:pPr>
    </w:p>
    <w:p w14:paraId="07EC0452" w14:textId="77777777" w:rsidR="0015129D" w:rsidRDefault="0015129D" w:rsidP="007A64CB">
      <w:pPr>
        <w:pStyle w:val="Instructions"/>
      </w:pPr>
    </w:p>
    <w:p w14:paraId="1D3E00E5" w14:textId="77777777" w:rsidR="0015129D" w:rsidRDefault="0015129D" w:rsidP="007A64CB">
      <w:pPr>
        <w:pStyle w:val="Instructions"/>
      </w:pPr>
    </w:p>
    <w:p w14:paraId="4EBDB169" w14:textId="081505AF" w:rsidR="007A64CB" w:rsidRPr="006E7915" w:rsidRDefault="007A64CB" w:rsidP="007A64CB">
      <w:pPr>
        <w:pStyle w:val="Instructions"/>
        <w:rPr>
          <w:u w:val="single"/>
        </w:rPr>
      </w:pPr>
      <w:r w:rsidRPr="006E7915">
        <w:rPr>
          <w:u w:val="single"/>
        </w:rPr>
        <w:t>Terms</w:t>
      </w:r>
      <w:r w:rsidR="006E7915" w:rsidRPr="006E7915">
        <w:rPr>
          <w:u w:val="single"/>
        </w:rPr>
        <w:t>:</w:t>
      </w:r>
    </w:p>
    <w:p w14:paraId="0A5A3280" w14:textId="77777777" w:rsidR="007A64CB" w:rsidRDefault="007A64CB" w:rsidP="007A64CB">
      <w:pPr>
        <w:pStyle w:val="Instructions"/>
      </w:pPr>
      <w:r>
        <w:t>Payable within 30 days net to:</w:t>
      </w:r>
    </w:p>
    <w:p w14:paraId="19824EFB" w14:textId="7BF4AC54" w:rsidR="007A64CB" w:rsidRDefault="007A64CB" w:rsidP="007A64CB">
      <w:pPr>
        <w:pStyle w:val="Instructions"/>
      </w:pPr>
      <w:r>
        <w:t>Nome attività</w:t>
      </w:r>
      <w:r w:rsidR="0015129D"/>
    </w:p>
    <w:p w14:paraId="0D64E958" w14:textId="22A3233A" w:rsidR="00D93706" w:rsidRPr="00211C6D" w:rsidRDefault="007A64CB" w:rsidP="00496447">
      <w:pPr>
        <w:pStyle w:val="Instructions"/>
      </w:pPr>
      <w:r>
        <w:t>IBAN: —</w:t>
      </w:r>
      <w:r w:rsidR="00496447"/>
    </w:p>
    <w:sectPr w:rsidR="00D93706" w:rsidRPr="00211C6D" w:rsidSect="00897A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7E72F" w14:textId="77777777" w:rsidR="00AD5125" w:rsidRDefault="00AD5125">
      <w:pPr>
        <w:spacing w:line="240" w:lineRule="auto"/>
      </w:pPr>
      <w:r>
        <w:separator/>
      </w:r>
    </w:p>
  </w:endnote>
  <w:endnote w:type="continuationSeparator" w:id="0">
    <w:p w14:paraId="5AE7C3C6" w14:textId="77777777" w:rsidR="00AD5125" w:rsidRDefault="00AD51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C149D" w14:textId="77777777" w:rsidR="00BB4862" w:rsidRDefault="00BB4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D6C394" w14:textId="77777777" w:rsidR="008049DB" w:rsidRDefault="006A3739">
        <w:pPr>
          <w:pStyle w:val="Footer"/>
        </w:pPr>
        <w:r>
          <w:rPr>
            <w:lang w:bidi="en-GB"/>
          </w:rPr>
          <w:fldChar w:fldCharType="begin"/>
        </w:r>
        <w:r>
          <w:rPr>
            <w:lang w:bidi="en-GB"/>
          </w:rPr>
          <w:instrText xml:space="preserve"> PAGE   \* MERGEFORMAT </w:instrText>
        </w:r>
        <w:r>
          <w:rPr>
            <w:lang w:bidi="en-GB"/>
          </w:rPr>
          <w:fldChar w:fldCharType="separate"/>
        </w:r>
        <w:r w:rsidR="00793AFB">
          <w:rPr>
            <w:noProof/>
            <w:lang w:bidi="en-GB"/>
          </w:rPr>
          <w:t>2</w:t>
        </w:r>
        <w:r>
          <w:rPr>
            <w:noProof/>
            <w:lang w:bidi="en-GB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B3241" w14:textId="77777777" w:rsidR="00BB4862" w:rsidRDefault="00BB4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9E9C9" w14:textId="77777777" w:rsidR="00AD5125" w:rsidRDefault="00AD5125">
      <w:pPr>
        <w:spacing w:line="240" w:lineRule="auto"/>
      </w:pPr>
      <w:r>
        <w:separator/>
      </w:r>
    </w:p>
  </w:footnote>
  <w:footnote w:type="continuationSeparator" w:id="0">
    <w:p w14:paraId="088FEE97" w14:textId="77777777" w:rsidR="00AD5125" w:rsidRDefault="00AD51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E404D" w14:textId="77777777" w:rsidR="00BB4862" w:rsidRDefault="00BB48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AD7DF" w14:textId="77777777" w:rsidR="00BB4862" w:rsidRDefault="00BB48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4ED03" w14:textId="77777777" w:rsidR="00BB4862" w:rsidRDefault="00BB48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840532">
    <w:abstractNumId w:val="9"/>
  </w:num>
  <w:num w:numId="2" w16cid:durableId="1171720129">
    <w:abstractNumId w:val="7"/>
  </w:num>
  <w:num w:numId="3" w16cid:durableId="1170094609">
    <w:abstractNumId w:val="6"/>
  </w:num>
  <w:num w:numId="4" w16cid:durableId="1897011197">
    <w:abstractNumId w:val="5"/>
  </w:num>
  <w:num w:numId="5" w16cid:durableId="417598167">
    <w:abstractNumId w:val="4"/>
  </w:num>
  <w:num w:numId="6" w16cid:durableId="961227592">
    <w:abstractNumId w:val="8"/>
  </w:num>
  <w:num w:numId="7" w16cid:durableId="1407727029">
    <w:abstractNumId w:val="3"/>
  </w:num>
  <w:num w:numId="8" w16cid:durableId="1192959310">
    <w:abstractNumId w:val="2"/>
  </w:num>
  <w:num w:numId="9" w16cid:durableId="912811225">
    <w:abstractNumId w:val="1"/>
  </w:num>
  <w:num w:numId="10" w16cid:durableId="39763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339"/>
    <w:rsid w:val="00044F75"/>
    <w:rsid w:val="00055AF8"/>
    <w:rsid w:val="000C7E41"/>
    <w:rsid w:val="001228F2"/>
    <w:rsid w:val="0015129D"/>
    <w:rsid w:val="00164B58"/>
    <w:rsid w:val="001744D4"/>
    <w:rsid w:val="00181D46"/>
    <w:rsid w:val="00211C6D"/>
    <w:rsid w:val="002558FA"/>
    <w:rsid w:val="00265FF0"/>
    <w:rsid w:val="002B7DA5"/>
    <w:rsid w:val="002C273F"/>
    <w:rsid w:val="00311998"/>
    <w:rsid w:val="00323F56"/>
    <w:rsid w:val="003667F4"/>
    <w:rsid w:val="00384CC6"/>
    <w:rsid w:val="00391AF9"/>
    <w:rsid w:val="003B02F1"/>
    <w:rsid w:val="003E2E2B"/>
    <w:rsid w:val="004430A8"/>
    <w:rsid w:val="00496447"/>
    <w:rsid w:val="004A06B3"/>
    <w:rsid w:val="00543CEC"/>
    <w:rsid w:val="00562FC0"/>
    <w:rsid w:val="0059378A"/>
    <w:rsid w:val="005C44E6"/>
    <w:rsid w:val="00602CE1"/>
    <w:rsid w:val="00616194"/>
    <w:rsid w:val="00635049"/>
    <w:rsid w:val="00657D53"/>
    <w:rsid w:val="00680D77"/>
    <w:rsid w:val="006A3739"/>
    <w:rsid w:val="006D2C60"/>
    <w:rsid w:val="006D5E5A"/>
    <w:rsid w:val="006E7915"/>
    <w:rsid w:val="00723D2C"/>
    <w:rsid w:val="0073009D"/>
    <w:rsid w:val="00755484"/>
    <w:rsid w:val="007577D4"/>
    <w:rsid w:val="00772423"/>
    <w:rsid w:val="00780E30"/>
    <w:rsid w:val="00793AFB"/>
    <w:rsid w:val="007A0ACB"/>
    <w:rsid w:val="007A64CB"/>
    <w:rsid w:val="007D3668"/>
    <w:rsid w:val="007D51F1"/>
    <w:rsid w:val="007E19B6"/>
    <w:rsid w:val="008049DB"/>
    <w:rsid w:val="00823CB5"/>
    <w:rsid w:val="00830E33"/>
    <w:rsid w:val="00837339"/>
    <w:rsid w:val="00837ECD"/>
    <w:rsid w:val="00897AA4"/>
    <w:rsid w:val="008C1CC4"/>
    <w:rsid w:val="00907574"/>
    <w:rsid w:val="00934F6F"/>
    <w:rsid w:val="00957158"/>
    <w:rsid w:val="00966901"/>
    <w:rsid w:val="00981A82"/>
    <w:rsid w:val="0098257C"/>
    <w:rsid w:val="009A53A0"/>
    <w:rsid w:val="00A25609"/>
    <w:rsid w:val="00A93410"/>
    <w:rsid w:val="00A96373"/>
    <w:rsid w:val="00AB1E24"/>
    <w:rsid w:val="00AD5125"/>
    <w:rsid w:val="00AD7135"/>
    <w:rsid w:val="00AE03E5"/>
    <w:rsid w:val="00AE0D3C"/>
    <w:rsid w:val="00B045F7"/>
    <w:rsid w:val="00B17B47"/>
    <w:rsid w:val="00B430DC"/>
    <w:rsid w:val="00B76A92"/>
    <w:rsid w:val="00BB4862"/>
    <w:rsid w:val="00BF2506"/>
    <w:rsid w:val="00BF5475"/>
    <w:rsid w:val="00C00E3D"/>
    <w:rsid w:val="00C3067E"/>
    <w:rsid w:val="00C463ED"/>
    <w:rsid w:val="00C544CA"/>
    <w:rsid w:val="00CE7F7E"/>
    <w:rsid w:val="00CF07F2"/>
    <w:rsid w:val="00D14496"/>
    <w:rsid w:val="00D934CD"/>
    <w:rsid w:val="00D93706"/>
    <w:rsid w:val="00DE091D"/>
    <w:rsid w:val="00DF0FC3"/>
    <w:rsid w:val="00E04661"/>
    <w:rsid w:val="00E81844"/>
    <w:rsid w:val="00E9657B"/>
    <w:rsid w:val="00ED0D61"/>
    <w:rsid w:val="00F10496"/>
    <w:rsid w:val="00F6049E"/>
    <w:rsid w:val="00F66330"/>
    <w:rsid w:val="00FD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7628E"/>
  <w15:chartTrackingRefBased/>
  <w15:docId w15:val="{6F34B774-A50A-C644-8C6A-CA5AAAE36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GB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7F4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momo/Library/Containers/com.microsoft.Word/Data/Library/Application%20Support/Microsoft/Office/16.0/DTS/Search/%7b58ED2A6D-9F5B-D841-AE1B-84C98B9C510E%7dtf16392525_win32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B6634A5694234A9C6FFB897BE25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E3D948-E59A-9445-996D-29B64A45F164}"/>
      </w:docPartPr>
      <w:docPartBody>
        <w:p w:rsidR="00F12280" w:rsidRDefault="00F12280">
          <w:pPr>
            <w:pStyle w:val="60B6634A5694234A9C6FFB897BE255D6"/>
          </w:pPr>
          <w:r w:rsidRPr="00211C6D">
            <w:rPr>
              <w:lang w:bidi="en-GB"/>
            </w:rPr>
            <w:t>QUANTITY</w:t>
          </w:r>
        </w:p>
      </w:docPartBody>
    </w:docPart>
    <w:docPart>
      <w:docPartPr>
        <w:name w:val="804D6C22F6396A4EA8E03C7BEC6FC3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C230B-300D-DC43-B4D4-94D94480150A}"/>
      </w:docPartPr>
      <w:docPartBody>
        <w:p w:rsidR="00F12280" w:rsidRDefault="00F12280">
          <w:pPr>
            <w:pStyle w:val="804D6C22F6396A4EA8E03C7BEC6FC37C"/>
          </w:pPr>
          <w:r w:rsidRPr="00211C6D">
            <w:rPr>
              <w:lang w:bidi="en-GB"/>
            </w:rPr>
            <w:t>DESCRIPTION</w:t>
          </w:r>
        </w:p>
      </w:docPartBody>
    </w:docPart>
    <w:docPart>
      <w:docPartPr>
        <w:name w:val="3364BEB82A667D45AF538C42C0DB2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5F977-E44F-0049-9463-059D01B00FD0}"/>
      </w:docPartPr>
      <w:docPartBody>
        <w:p w:rsidR="00F12280" w:rsidRDefault="00F12280">
          <w:pPr>
            <w:pStyle w:val="3364BEB82A667D45AF538C42C0DB233B"/>
          </w:pPr>
          <w:r w:rsidRPr="00211C6D">
            <w:rPr>
              <w:lang w:bidi="en-GB"/>
            </w:rPr>
            <w:t>UNIT PRICE</w:t>
          </w:r>
        </w:p>
      </w:docPartBody>
    </w:docPart>
    <w:docPart>
      <w:docPartPr>
        <w:name w:val="94D0F5F14EA4254F8FA4D78B1D488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00F40-2C10-FD45-82BC-40D9D50CA465}"/>
      </w:docPartPr>
      <w:docPartBody>
        <w:p w:rsidR="00F12280" w:rsidRDefault="00F12280">
          <w:pPr>
            <w:pStyle w:val="94D0F5F14EA4254F8FA4D78B1D4884A0"/>
          </w:pPr>
          <w:r w:rsidRPr="00211C6D">
            <w:rPr>
              <w:lang w:bidi="en-GB"/>
            </w:rPr>
            <w:t>TOTAL</w:t>
          </w:r>
        </w:p>
      </w:docPartBody>
    </w:docPart>
    <w:docPart>
      <w:docPartPr>
        <w:name w:val="F12D773E41FBB449A9D45C99A2023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F8312-87BD-E24B-927D-70AF6E99FC3B}"/>
      </w:docPartPr>
      <w:docPartBody>
        <w:p w:rsidR="00F12280" w:rsidRDefault="00F12280">
          <w:pPr>
            <w:pStyle w:val="F12D773E41FBB449A9D45C99A2023CFD"/>
          </w:pPr>
          <w:r w:rsidRPr="00211C6D">
            <w:rPr>
              <w:lang w:bidi="en-GB"/>
            </w:rPr>
            <w:t>TOTAL due</w:t>
          </w:r>
        </w:p>
      </w:docPartBody>
    </w:docPart>
    <w:docPart>
      <w:docPartPr>
        <w:name w:val="8ED3F860D7B4F7468A53412563E9A2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6AB3E-6C08-F045-9105-FE234F2238CB}"/>
      </w:docPartPr>
      <w:docPartBody>
        <w:p w:rsidR="00F12280" w:rsidRDefault="00F12280">
          <w:pPr>
            <w:pStyle w:val="8ED3F860D7B4F7468A53412563E9A234"/>
          </w:pPr>
          <w:r w:rsidRPr="00211C6D">
            <w:rPr>
              <w:lang w:bidi="en-GB"/>
            </w:rP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4B"/>
    <w:rsid w:val="002C273F"/>
    <w:rsid w:val="004E454B"/>
    <w:rsid w:val="007D51F1"/>
    <w:rsid w:val="00C00E3D"/>
    <w:rsid w:val="00F1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0B6634A5694234A9C6FFB897BE255D6">
    <w:name w:val="60B6634A5694234A9C6FFB897BE255D6"/>
  </w:style>
  <w:style w:type="paragraph" w:customStyle="1" w:styleId="804D6C22F6396A4EA8E03C7BEC6FC37C">
    <w:name w:val="804D6C22F6396A4EA8E03C7BEC6FC37C"/>
  </w:style>
  <w:style w:type="paragraph" w:customStyle="1" w:styleId="3364BEB82A667D45AF538C42C0DB233B">
    <w:name w:val="3364BEB82A667D45AF538C42C0DB233B"/>
  </w:style>
  <w:style w:type="paragraph" w:customStyle="1" w:styleId="94D0F5F14EA4254F8FA4D78B1D4884A0">
    <w:name w:val="94D0F5F14EA4254F8FA4D78B1D4884A0"/>
  </w:style>
  <w:style w:type="paragraph" w:customStyle="1" w:styleId="F12D773E41FBB449A9D45C99A2023CFD">
    <w:name w:val="F12D773E41FBB449A9D45C99A2023CFD"/>
  </w:style>
  <w:style w:type="paragraph" w:customStyle="1" w:styleId="8ED3F860D7B4F7468A53412563E9A234">
    <w:name w:val="8ED3F860D7B4F7468A53412563E9A2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{58ED2A6D-9F5B-D841-AE1B-84C98B9C510E}tf16392525_win32.dotx</Template>
  <TotalTime>25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58</cp:revision>
  <dcterms:created xsi:type="dcterms:W3CDTF">2022-10-26T08:12:00Z</dcterms:created>
  <dcterms:modified xsi:type="dcterms:W3CDTF">2026-05-30T14:34:00Z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